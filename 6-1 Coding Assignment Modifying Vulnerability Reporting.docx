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B889" w14:textId="77777777" w:rsidR="00B23309" w:rsidRDefault="001D5DDC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5493471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346D9045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6A4469E6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D9F9DA8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227059A8" w14:textId="77777777" w:rsidR="00CD29D8" w:rsidRPr="00CD29D8" w:rsidRDefault="00CD29D8" w:rsidP="00CD29D8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D29D8">
        <w:rPr>
          <w:rFonts w:ascii="Times New Roman" w:hAnsi="Times New Roman" w:cs="Times New Roman"/>
          <w:b/>
          <w:bCs/>
        </w:rPr>
        <w:t>6-1 Coding Assignment: Modifying Vulnerability Reporting</w:t>
      </w:r>
    </w:p>
    <w:p w14:paraId="18ECD1E3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03C9DD2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Cristiano Miranda</w:t>
      </w:r>
    </w:p>
    <w:p w14:paraId="407F6F82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73E5AF7B" w14:textId="0E692CAE" w:rsidR="00B23309" w:rsidRDefault="00CD29D8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CS-305</w:t>
      </w:r>
      <w:r w:rsidR="00B2330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Software Security</w:t>
      </w:r>
    </w:p>
    <w:p w14:paraId="4D89F90B" w14:textId="06EDFD7C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</w:t>
      </w:r>
      <w:r w:rsidR="00CD29D8">
        <w:rPr>
          <w:rFonts w:ascii="Times New Roman" w:hAnsi="Times New Roman" w:cs="Times New Roman"/>
        </w:rPr>
        <w:t xml:space="preserve"> </w:t>
      </w:r>
      <w:proofErr w:type="spellStart"/>
      <w:r w:rsidR="00CD29D8">
        <w:rPr>
          <w:rFonts w:ascii="Times New Roman" w:hAnsi="Times New Roman" w:cs="Times New Roman"/>
        </w:rPr>
        <w:t>Berdik</w:t>
      </w:r>
      <w:proofErr w:type="spellEnd"/>
    </w:p>
    <w:p w14:paraId="41240279" w14:textId="6968661A" w:rsidR="00B23309" w:rsidRDefault="00CD29D8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B233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December </w:t>
      </w:r>
      <w:r w:rsidR="00B23309">
        <w:rPr>
          <w:rFonts w:ascii="Times New Roman" w:hAnsi="Times New Roman" w:cs="Times New Roman"/>
        </w:rPr>
        <w:t>2025</w:t>
      </w:r>
    </w:p>
    <w:p w14:paraId="1D7FAFE1" w14:textId="77777777" w:rsidR="00B23309" w:rsidRDefault="00B23309" w:rsidP="00B23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18D51E" w14:textId="77777777" w:rsidR="00CD29D8" w:rsidRPr="00CD29D8" w:rsidRDefault="00CD29D8" w:rsidP="00CD29D8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D29D8">
        <w:rPr>
          <w:rFonts w:ascii="Times New Roman" w:hAnsi="Times New Roman" w:cs="Times New Roman"/>
          <w:b/>
          <w:bCs/>
        </w:rPr>
        <w:lastRenderedPageBreak/>
        <w:t>6-1 Coding Assignment: Modifying Vulnerability Reporting</w:t>
      </w:r>
    </w:p>
    <w:p w14:paraId="468B0EFF" w14:textId="25DCF545" w:rsidR="0084120D" w:rsidRDefault="00CD29D8" w:rsidP="00CD29D8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Dependency Check Report:</w:t>
      </w:r>
    </w:p>
    <w:p w14:paraId="04F4DE30" w14:textId="3266A14C" w:rsidR="00CD29D8" w:rsidRDefault="00CD29D8" w:rsidP="00CD29D8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CD29D8">
        <w:rPr>
          <w:rFonts w:ascii="Times New Roman" w:hAnsi="Times New Roman" w:cs="Times New Roman"/>
        </w:rPr>
        <w:drawing>
          <wp:inline distT="0" distB="0" distL="0" distR="0" wp14:anchorId="26469E0E" wp14:editId="26A31175">
            <wp:extent cx="6647622" cy="3171825"/>
            <wp:effectExtent l="0" t="0" r="1270" b="0"/>
            <wp:docPr id="130518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28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3106" cy="317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FA37" w14:textId="51793D11" w:rsidR="00CD29D8" w:rsidRDefault="00CD29D8" w:rsidP="00CD29D8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Reconfigured Dependency Check Report:</w:t>
      </w:r>
    </w:p>
    <w:p w14:paraId="37426FC5" w14:textId="16531246" w:rsidR="00CD29D8" w:rsidRPr="00EC6F7D" w:rsidRDefault="00CD29D8" w:rsidP="00CD29D8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CD29D8">
        <w:rPr>
          <w:rFonts w:ascii="Times New Roman" w:hAnsi="Times New Roman" w:cs="Times New Roman"/>
        </w:rPr>
        <w:drawing>
          <wp:inline distT="0" distB="0" distL="0" distR="0" wp14:anchorId="0BF0C10E" wp14:editId="36ECB42C">
            <wp:extent cx="6585466" cy="3133725"/>
            <wp:effectExtent l="0" t="0" r="6350" b="0"/>
            <wp:docPr id="12389554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547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0290" cy="31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9D8" w:rsidRPr="00EC6F7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5ECA" w14:textId="77777777" w:rsidR="000A456D" w:rsidRDefault="000A456D" w:rsidP="00B23309">
      <w:pPr>
        <w:spacing w:after="0" w:line="240" w:lineRule="auto"/>
      </w:pPr>
      <w:r>
        <w:separator/>
      </w:r>
    </w:p>
  </w:endnote>
  <w:endnote w:type="continuationSeparator" w:id="0">
    <w:p w14:paraId="6DA2AB82" w14:textId="77777777" w:rsidR="000A456D" w:rsidRDefault="000A456D" w:rsidP="00B2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0BCA" w14:textId="77777777" w:rsidR="000A456D" w:rsidRDefault="000A456D" w:rsidP="00B23309">
      <w:pPr>
        <w:spacing w:after="0" w:line="240" w:lineRule="auto"/>
      </w:pPr>
      <w:r>
        <w:separator/>
      </w:r>
    </w:p>
  </w:footnote>
  <w:footnote w:type="continuationSeparator" w:id="0">
    <w:p w14:paraId="372FD594" w14:textId="77777777" w:rsidR="000A456D" w:rsidRDefault="000A456D" w:rsidP="00B2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775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CB5482" w14:textId="77777777" w:rsidR="00B23309" w:rsidRDefault="00B233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5E32E" w14:textId="77777777" w:rsidR="00B23309" w:rsidRDefault="00B23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D8"/>
    <w:rsid w:val="000A456D"/>
    <w:rsid w:val="001D5DDC"/>
    <w:rsid w:val="00415FA4"/>
    <w:rsid w:val="004B2FBE"/>
    <w:rsid w:val="006B0BBC"/>
    <w:rsid w:val="00757777"/>
    <w:rsid w:val="0084120D"/>
    <w:rsid w:val="00B23309"/>
    <w:rsid w:val="00B544D6"/>
    <w:rsid w:val="00BB6CB2"/>
    <w:rsid w:val="00C47267"/>
    <w:rsid w:val="00C9022E"/>
    <w:rsid w:val="00CD29D8"/>
    <w:rsid w:val="00EA7A99"/>
    <w:rsid w:val="00EC6F7D"/>
    <w:rsid w:val="00F3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EF64"/>
  <w15:chartTrackingRefBased/>
  <w15:docId w15:val="{C6B02F9F-8A86-43B7-B559-01325224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09"/>
  </w:style>
  <w:style w:type="paragraph" w:styleId="Heading1">
    <w:name w:val="heading 1"/>
    <w:basedOn w:val="Normal"/>
    <w:next w:val="Normal"/>
    <w:link w:val="Heading1Char"/>
    <w:uiPriority w:val="9"/>
    <w:qFormat/>
    <w:rsid w:val="004B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309"/>
  </w:style>
  <w:style w:type="paragraph" w:styleId="Footer">
    <w:name w:val="footer"/>
    <w:basedOn w:val="Normal"/>
    <w:link w:val="Foot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ool-User\Excess%20Documents\Courses\Word%20Document%20Template%20(APA%20Format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0E27E-74DE-4D77-848E-1A588E8A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Template (APA Format).dotx</Template>
  <TotalTime>4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School-User</dc:creator>
  <cp:keywords/>
  <dc:description/>
  <cp:lastModifiedBy>Miranda, Cristiano</cp:lastModifiedBy>
  <cp:revision>1</cp:revision>
  <dcterms:created xsi:type="dcterms:W3CDTF">2025-12-04T23:47:00Z</dcterms:created>
  <dcterms:modified xsi:type="dcterms:W3CDTF">2025-12-04T23:51:00Z</dcterms:modified>
</cp:coreProperties>
</file>